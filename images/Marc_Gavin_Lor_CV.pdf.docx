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8F3" w:themeColor="background2"/>
  <w:body>
    <w:tbl>
      <w:tblPr>
        <w:tblW w:w="10206" w:type="dxa"/>
        <w:tblInd w:w="426" w:type="dxa"/>
        <w:tblLayout w:type="fixed"/>
        <w:tblCellMar>
          <w:left w:w="0" w:type="dxa"/>
        </w:tblCellMar>
        <w:tblLook w:val="04A0" w:firstRow="1" w:lastRow="0" w:firstColumn="1" w:lastColumn="0" w:noHBand="0" w:noVBand="1"/>
      </w:tblPr>
      <w:tblGrid>
        <w:gridCol w:w="2976"/>
        <w:gridCol w:w="993"/>
        <w:gridCol w:w="2693"/>
        <w:gridCol w:w="195"/>
        <w:gridCol w:w="2693"/>
        <w:gridCol w:w="656"/>
      </w:tblGrid>
      <w:tr w:rsidR="0039787D" w14:paraId="12F8159D" w14:textId="77777777" w:rsidTr="003B63CD">
        <w:trPr>
          <w:trHeight w:val="486"/>
        </w:trPr>
        <w:tc>
          <w:tcPr>
            <w:tcW w:w="10206" w:type="dxa"/>
            <w:gridSpan w:val="6"/>
            <w:tcBorders>
              <w:bottom w:val="single" w:sz="6" w:space="0" w:color="A6A6A6" w:themeColor="background1" w:themeShade="A6"/>
            </w:tcBorders>
            <w:tcMar>
              <w:bottom w:w="0" w:type="dxa"/>
              <w:right w:w="115" w:type="dxa"/>
            </w:tcMar>
          </w:tcPr>
          <w:p w14:paraId="52A805EC" w14:textId="40D13454" w:rsidR="0039787D" w:rsidRPr="003A2D56" w:rsidRDefault="00F3004A" w:rsidP="00223FB6">
            <w:pPr>
              <w:pStyle w:val="Title"/>
              <w:spacing w:line="240" w:lineRule="auto"/>
              <w:rPr>
                <w:sz w:val="44"/>
                <w:szCs w:val="44"/>
              </w:rPr>
            </w:pPr>
            <w:r w:rsidRPr="003A2D56">
              <w:rPr>
                <w:sz w:val="44"/>
                <w:szCs w:val="44"/>
              </w:rPr>
              <w:t>Marc Gavin Lor</w:t>
            </w:r>
            <w:r w:rsidR="003B63CD">
              <w:rPr>
                <w:sz w:val="44"/>
                <w:szCs w:val="44"/>
              </w:rPr>
              <w:t xml:space="preserve"> </w:t>
            </w:r>
            <w:r w:rsidR="00FF3710" w:rsidRPr="00FF3710">
              <w:rPr>
                <w:rFonts w:asciiTheme="minorHAnsi" w:hAnsiTheme="minorHAnsi"/>
                <w:sz w:val="16"/>
                <w:szCs w:val="16"/>
              </w:rPr>
              <w:t>mrcgvnlr.github.io/Lor-Portfolio</w:t>
            </w:r>
          </w:p>
        </w:tc>
      </w:tr>
      <w:tr w:rsidR="0039787D" w14:paraId="1170C845" w14:textId="77777777" w:rsidTr="003B63CD">
        <w:trPr>
          <w:trHeight w:val="144"/>
        </w:trPr>
        <w:tc>
          <w:tcPr>
            <w:tcW w:w="10206" w:type="dxa"/>
            <w:gridSpan w:val="6"/>
            <w:tcBorders>
              <w:top w:val="single" w:sz="6" w:space="0" w:color="A6A6A6" w:themeColor="background1" w:themeShade="A6"/>
            </w:tcBorders>
            <w:tcMar>
              <w:top w:w="288" w:type="dxa"/>
              <w:bottom w:w="144" w:type="dxa"/>
              <w:right w:w="115" w:type="dxa"/>
            </w:tcMar>
          </w:tcPr>
          <w:p w14:paraId="5261EA92" w14:textId="624C0238" w:rsidR="0039787D" w:rsidRPr="00AC0C3A" w:rsidRDefault="00F3004A" w:rsidP="00223FB6">
            <w:pPr>
              <w:pStyle w:val="Heading1"/>
            </w:pPr>
            <w:r w:rsidRPr="00223FB6">
              <w:rPr>
                <w:sz w:val="22"/>
                <w:szCs w:val="20"/>
              </w:rPr>
              <w:t xml:space="preserve">Quezon City • </w:t>
            </w:r>
            <w:hyperlink r:id="rId10" w:history="1">
              <w:r w:rsidR="006A30B7" w:rsidRPr="00223FB6">
                <w:rPr>
                  <w:rStyle w:val="Hyperlink"/>
                  <w:sz w:val="22"/>
                  <w:szCs w:val="20"/>
                </w:rPr>
                <w:t>lormarcgavin@gmail.com</w:t>
              </w:r>
            </w:hyperlink>
            <w:r w:rsidRPr="00223FB6">
              <w:rPr>
                <w:sz w:val="22"/>
                <w:szCs w:val="20"/>
              </w:rPr>
              <w:t xml:space="preserve"> • (+63)</w:t>
            </w:r>
            <w:r w:rsidR="00D67C8E">
              <w:rPr>
                <w:sz w:val="22"/>
                <w:szCs w:val="20"/>
              </w:rPr>
              <w:t>905-323-6144</w:t>
            </w:r>
            <w:r w:rsidRPr="00223FB6">
              <w:rPr>
                <w:sz w:val="22"/>
                <w:szCs w:val="20"/>
              </w:rPr>
              <w:t xml:space="preserve"> </w:t>
            </w:r>
            <w:r w:rsidR="00E85D89" w:rsidRPr="00223FB6">
              <w:rPr>
                <w:sz w:val="22"/>
                <w:szCs w:val="20"/>
              </w:rPr>
              <w:t xml:space="preserve">• (+63) </w:t>
            </w:r>
            <w:r w:rsidR="00D67C8E" w:rsidRPr="00223FB6">
              <w:rPr>
                <w:sz w:val="22"/>
                <w:szCs w:val="20"/>
              </w:rPr>
              <w:t>991-557-6424</w:t>
            </w:r>
          </w:p>
        </w:tc>
      </w:tr>
      <w:tr w:rsidR="0039787D" w14:paraId="0D78D5EB" w14:textId="77777777" w:rsidTr="003B63CD">
        <w:trPr>
          <w:trHeight w:val="17"/>
        </w:trPr>
        <w:tc>
          <w:tcPr>
            <w:tcW w:w="10206" w:type="dxa"/>
            <w:gridSpan w:val="6"/>
            <w:tcBorders>
              <w:bottom w:val="single" w:sz="6" w:space="0" w:color="A6A6A6" w:themeColor="background1" w:themeShade="A6"/>
            </w:tcBorders>
            <w:tcMar>
              <w:top w:w="288" w:type="dxa"/>
              <w:bottom w:w="0" w:type="dxa"/>
              <w:right w:w="115" w:type="dxa"/>
            </w:tcMar>
          </w:tcPr>
          <w:p w14:paraId="2EBFC1C1" w14:textId="6FAD3115" w:rsidR="0039787D" w:rsidRDefault="00F3004A" w:rsidP="00223FB6">
            <w:pPr>
              <w:pStyle w:val="Heading2"/>
            </w:pPr>
            <w:r>
              <w:t>Projects</w:t>
            </w:r>
          </w:p>
        </w:tc>
      </w:tr>
      <w:tr w:rsidR="00F3004A" w:rsidRPr="002150C3" w14:paraId="0B8E3112" w14:textId="77777777" w:rsidTr="00223FB6">
        <w:trPr>
          <w:trHeight w:val="4170"/>
        </w:trPr>
        <w:tc>
          <w:tcPr>
            <w:tcW w:w="10206" w:type="dxa"/>
            <w:gridSpan w:val="6"/>
            <w:tcBorders>
              <w:top w:val="single" w:sz="6" w:space="0" w:color="A6A6A6" w:themeColor="background1" w:themeShade="A6"/>
            </w:tcBorders>
            <w:tcMar>
              <w:top w:w="144" w:type="dxa"/>
              <w:bottom w:w="144" w:type="dxa"/>
              <w:right w:w="115" w:type="dxa"/>
            </w:tcMar>
          </w:tcPr>
          <w:p w14:paraId="4D7CE97A" w14:textId="005B5CDD" w:rsidR="00F3004A" w:rsidRPr="00606D9C" w:rsidRDefault="00F3004A" w:rsidP="00223FB6">
            <w:pPr>
              <w:pStyle w:val="Heading3"/>
              <w:jc w:val="both"/>
              <w:rPr>
                <w:sz w:val="18"/>
                <w:szCs w:val="16"/>
              </w:rPr>
            </w:pPr>
            <w:r w:rsidRPr="00606D9C">
              <w:rPr>
                <w:sz w:val="18"/>
                <w:szCs w:val="16"/>
              </w:rPr>
              <w:t>Thesis – Fake News Detection in the philippines</w:t>
            </w:r>
            <w:r w:rsidR="006A30B7" w:rsidRPr="00606D9C">
              <w:rPr>
                <w:sz w:val="18"/>
                <w:szCs w:val="16"/>
              </w:rPr>
              <w:t xml:space="preserve"> </w:t>
            </w:r>
          </w:p>
          <w:p w14:paraId="7925F1C1" w14:textId="4ACA0193" w:rsidR="00B05036" w:rsidRPr="00606D9C" w:rsidRDefault="00A301CE" w:rsidP="00223FB6">
            <w:pPr>
              <w:pStyle w:val="Skillslist"/>
              <w:jc w:val="both"/>
            </w:pPr>
            <w:r w:rsidRPr="00606D9C">
              <w:t>Developed a model that r</w:t>
            </w:r>
            <w:r w:rsidR="002B606E" w:rsidRPr="00606D9C">
              <w:t>educe</w:t>
            </w:r>
            <w:r w:rsidRPr="00606D9C">
              <w:t>s</w:t>
            </w:r>
            <w:r w:rsidR="002B606E" w:rsidRPr="00606D9C">
              <w:t xml:space="preserve"> uncertainty in Filipino News</w:t>
            </w:r>
            <w:r w:rsidRPr="00606D9C">
              <w:t xml:space="preserve"> including text-in-images</w:t>
            </w:r>
            <w:r w:rsidR="002B606E" w:rsidRPr="00606D9C">
              <w:t xml:space="preserve"> by adding threshold values to</w:t>
            </w:r>
            <w:r w:rsidR="00606D9C">
              <w:t xml:space="preserve"> </w:t>
            </w:r>
            <w:r w:rsidR="002B606E" w:rsidRPr="00606D9C">
              <w:t>determine the reliability of the news using the</w:t>
            </w:r>
            <w:r w:rsidRPr="00606D9C">
              <w:t xml:space="preserve"> Rule-Based</w:t>
            </w:r>
            <w:r w:rsidR="002B606E" w:rsidRPr="00606D9C">
              <w:t xml:space="preserve"> Sugeno System a Fuzzy Logic Approach</w:t>
            </w:r>
            <w:r w:rsidRPr="00606D9C">
              <w:t>.</w:t>
            </w:r>
          </w:p>
          <w:p w14:paraId="3FB8774B" w14:textId="0D931508" w:rsidR="00B05036" w:rsidRPr="00606D9C" w:rsidRDefault="006A30B7" w:rsidP="00223FB6">
            <w:pPr>
              <w:pStyle w:val="Heading3"/>
              <w:jc w:val="both"/>
              <w:rPr>
                <w:sz w:val="18"/>
                <w:szCs w:val="16"/>
              </w:rPr>
            </w:pPr>
            <w:r w:rsidRPr="00606D9C">
              <w:rPr>
                <w:sz w:val="18"/>
                <w:szCs w:val="16"/>
              </w:rPr>
              <w:t>Lorskie RMS</w:t>
            </w:r>
          </w:p>
          <w:p w14:paraId="38329938" w14:textId="5ABE98B6" w:rsidR="00B05036" w:rsidRPr="00606D9C" w:rsidRDefault="00B05036" w:rsidP="00223FB6">
            <w:pPr>
              <w:pStyle w:val="Skillslist"/>
              <w:jc w:val="both"/>
            </w:pPr>
            <w:r w:rsidRPr="00606D9C">
              <w:t xml:space="preserve">A collaborative Retail Management System project using </w:t>
            </w:r>
            <w:r w:rsidRPr="00606D9C">
              <w:rPr>
                <w:b/>
                <w:bCs/>
              </w:rPr>
              <w:t>HTML</w:t>
            </w:r>
            <w:r w:rsidRPr="00606D9C">
              <w:t>/</w:t>
            </w:r>
            <w:r w:rsidRPr="00606D9C">
              <w:rPr>
                <w:b/>
                <w:bCs/>
              </w:rPr>
              <w:t>CSS</w:t>
            </w:r>
            <w:r w:rsidRPr="00606D9C">
              <w:t xml:space="preserve">, </w:t>
            </w:r>
            <w:r w:rsidRPr="00606D9C">
              <w:rPr>
                <w:b/>
                <w:bCs/>
              </w:rPr>
              <w:t>PHP</w:t>
            </w:r>
            <w:r w:rsidRPr="00606D9C">
              <w:t xml:space="preserve">, and </w:t>
            </w:r>
            <w:r w:rsidRPr="00606D9C">
              <w:rPr>
                <w:b/>
                <w:bCs/>
              </w:rPr>
              <w:t>MySQL</w:t>
            </w:r>
            <w:r w:rsidRPr="00606D9C">
              <w:t>. Involves managing daily operations of the retail business including the inventory of stocks inserted in database.</w:t>
            </w:r>
          </w:p>
          <w:p w14:paraId="082CBFA1" w14:textId="1BC0D810" w:rsidR="00B05036" w:rsidRPr="00606D9C" w:rsidRDefault="00787E0C" w:rsidP="00223FB6">
            <w:pPr>
              <w:pStyle w:val="Heading3"/>
              <w:jc w:val="both"/>
              <w:rPr>
                <w:sz w:val="18"/>
                <w:szCs w:val="16"/>
              </w:rPr>
            </w:pPr>
            <w:r w:rsidRPr="00606D9C">
              <w:rPr>
                <w:sz w:val="18"/>
                <w:szCs w:val="16"/>
              </w:rPr>
              <w:t>UA</w:t>
            </w:r>
            <w:r w:rsidR="00E85D89" w:rsidRPr="00606D9C">
              <w:rPr>
                <w:sz w:val="18"/>
                <w:szCs w:val="16"/>
              </w:rPr>
              <w:t>Strack ems</w:t>
            </w:r>
          </w:p>
          <w:p w14:paraId="15A64CD3" w14:textId="7CD76CF1" w:rsidR="00E85D89" w:rsidRPr="00606D9C" w:rsidRDefault="00E85D89" w:rsidP="00223FB6">
            <w:pPr>
              <w:pStyle w:val="Skillslist"/>
              <w:jc w:val="both"/>
            </w:pPr>
            <w:r w:rsidRPr="00606D9C">
              <w:t xml:space="preserve">An Employee Deployment Management System Framework using Laravel allows the user to add, remove, edit, view, and track the employee’s status, tenures, and client deployment. The project was developed using </w:t>
            </w:r>
            <w:r w:rsidRPr="00606D9C">
              <w:rPr>
                <w:b/>
                <w:bCs/>
              </w:rPr>
              <w:t>HTML</w:t>
            </w:r>
            <w:r w:rsidRPr="00606D9C">
              <w:t>/</w:t>
            </w:r>
            <w:r w:rsidRPr="00606D9C">
              <w:rPr>
                <w:b/>
                <w:bCs/>
              </w:rPr>
              <w:t>CSS</w:t>
            </w:r>
            <w:r w:rsidRPr="00606D9C">
              <w:t xml:space="preserve">, </w:t>
            </w:r>
            <w:r w:rsidRPr="00606D9C">
              <w:rPr>
                <w:b/>
                <w:bCs/>
              </w:rPr>
              <w:t>PHP</w:t>
            </w:r>
            <w:r w:rsidRPr="00606D9C">
              <w:t xml:space="preserve">, </w:t>
            </w:r>
            <w:r w:rsidRPr="00606D9C">
              <w:rPr>
                <w:b/>
                <w:bCs/>
              </w:rPr>
              <w:t>JavaScript</w:t>
            </w:r>
            <w:r w:rsidRPr="00606D9C">
              <w:t xml:space="preserve">, and </w:t>
            </w:r>
            <w:r w:rsidRPr="00606D9C">
              <w:rPr>
                <w:b/>
                <w:bCs/>
              </w:rPr>
              <w:t>MySQL</w:t>
            </w:r>
            <w:r w:rsidRPr="00606D9C">
              <w:t>.</w:t>
            </w:r>
          </w:p>
          <w:p w14:paraId="513B120E" w14:textId="49290AE3" w:rsidR="00E85D89" w:rsidRPr="00606D9C" w:rsidRDefault="00E85D89" w:rsidP="00223FB6">
            <w:pPr>
              <w:pStyle w:val="Heading3"/>
              <w:jc w:val="both"/>
              <w:rPr>
                <w:sz w:val="18"/>
                <w:szCs w:val="16"/>
              </w:rPr>
            </w:pPr>
            <w:r w:rsidRPr="00606D9C">
              <w:rPr>
                <w:sz w:val="18"/>
                <w:szCs w:val="16"/>
              </w:rPr>
              <w:t xml:space="preserve">Employee Onboarding </w:t>
            </w:r>
            <w:r w:rsidR="00223FB6">
              <w:rPr>
                <w:sz w:val="18"/>
                <w:szCs w:val="16"/>
              </w:rPr>
              <w:t>Tracking</w:t>
            </w:r>
            <w:r w:rsidRPr="00606D9C">
              <w:rPr>
                <w:sz w:val="18"/>
                <w:szCs w:val="16"/>
              </w:rPr>
              <w:t xml:space="preserve"> System</w:t>
            </w:r>
          </w:p>
          <w:p w14:paraId="032B56AE" w14:textId="77777777" w:rsidR="00E85D89" w:rsidRPr="00913029" w:rsidRDefault="00E85D89" w:rsidP="00223FB6">
            <w:pPr>
              <w:pStyle w:val="Skillslist"/>
              <w:jc w:val="both"/>
              <w:rPr>
                <w:sz w:val="20"/>
                <w:szCs w:val="18"/>
              </w:rPr>
            </w:pPr>
            <w:r w:rsidRPr="00606D9C">
              <w:t xml:space="preserve">An Onboarding management system project that specifically developed for HR department. The project allows the user to add and manage the checklist progress of requirements submitted from the employees. The project includes summary of completion, progress, and exportation of csv data. </w:t>
            </w:r>
          </w:p>
          <w:p w14:paraId="30A90FC7" w14:textId="3A626307" w:rsidR="00913029" w:rsidRPr="00606D9C" w:rsidRDefault="00913029" w:rsidP="00223FB6">
            <w:pPr>
              <w:pStyle w:val="Heading3"/>
              <w:jc w:val="both"/>
              <w:rPr>
                <w:sz w:val="18"/>
                <w:szCs w:val="16"/>
              </w:rPr>
            </w:pPr>
            <w:r>
              <w:rPr>
                <w:sz w:val="18"/>
                <w:szCs w:val="16"/>
              </w:rPr>
              <w:t>Undead Ascension</w:t>
            </w:r>
          </w:p>
          <w:p w14:paraId="7A864190" w14:textId="0246DA3F" w:rsidR="00913029" w:rsidRPr="00913029" w:rsidRDefault="00913029" w:rsidP="00223FB6">
            <w:pPr>
              <w:pStyle w:val="Skillslist"/>
              <w:jc w:val="both"/>
            </w:pPr>
            <w:r w:rsidRPr="00606D9C">
              <w:t xml:space="preserve">Developed a </w:t>
            </w:r>
            <w:r>
              <w:t>game using Scratch.mit. A bird’s eye view shooting game where the player must slay hordes of undead creatures in order to survive as long as they can.</w:t>
            </w:r>
          </w:p>
        </w:tc>
      </w:tr>
      <w:tr w:rsidR="0039787D" w14:paraId="25216EEB" w14:textId="77777777" w:rsidTr="003B63CD">
        <w:trPr>
          <w:trHeight w:val="20"/>
        </w:trPr>
        <w:tc>
          <w:tcPr>
            <w:tcW w:w="10206" w:type="dxa"/>
            <w:gridSpan w:val="6"/>
            <w:tcBorders>
              <w:bottom w:val="single" w:sz="6" w:space="0" w:color="A6A6A6" w:themeColor="background1" w:themeShade="A6"/>
            </w:tcBorders>
            <w:tcMar>
              <w:top w:w="288" w:type="dxa"/>
              <w:bottom w:w="0" w:type="dxa"/>
              <w:right w:w="115" w:type="dxa"/>
            </w:tcMar>
          </w:tcPr>
          <w:p w14:paraId="31F1D266" w14:textId="77777777" w:rsidR="0039787D" w:rsidRDefault="00635446" w:rsidP="00223FB6">
            <w:pPr>
              <w:pStyle w:val="Heading2"/>
              <w:jc w:val="both"/>
            </w:pPr>
            <w:r w:rsidRPr="00635446">
              <w:t>Education</w:t>
            </w:r>
          </w:p>
        </w:tc>
      </w:tr>
      <w:tr w:rsidR="00635446" w14:paraId="1D850F9F" w14:textId="77777777" w:rsidTr="00DF0E86">
        <w:trPr>
          <w:trHeight w:val="886"/>
        </w:trPr>
        <w:tc>
          <w:tcPr>
            <w:tcW w:w="2976" w:type="dxa"/>
            <w:tcBorders>
              <w:top w:val="single" w:sz="6" w:space="0" w:color="A6A6A6" w:themeColor="background1" w:themeShade="A6"/>
            </w:tcBorders>
            <w:tcMar>
              <w:top w:w="144" w:type="dxa"/>
              <w:bottom w:w="144" w:type="dxa"/>
              <w:right w:w="115" w:type="dxa"/>
            </w:tcMar>
          </w:tcPr>
          <w:p w14:paraId="0F4A57A6" w14:textId="77777777" w:rsidR="00787E0C" w:rsidRPr="00027961" w:rsidRDefault="00F15696" w:rsidP="00223FB6">
            <w:pPr>
              <w:pStyle w:val="Heading1"/>
              <w:jc w:val="both"/>
              <w:rPr>
                <w:sz w:val="22"/>
                <w:szCs w:val="20"/>
              </w:rPr>
            </w:pPr>
            <w:r w:rsidRPr="00027961">
              <w:rPr>
                <w:sz w:val="22"/>
                <w:szCs w:val="20"/>
              </w:rPr>
              <w:t>2022-2026</w:t>
            </w:r>
          </w:p>
          <w:p w14:paraId="576D89A3" w14:textId="77777777" w:rsidR="00947186" w:rsidRDefault="00947186" w:rsidP="00223FB6">
            <w:pPr>
              <w:jc w:val="both"/>
            </w:pPr>
          </w:p>
          <w:p w14:paraId="3E70D6E8" w14:textId="77777777" w:rsidR="00947186" w:rsidRDefault="00947186" w:rsidP="00223FB6">
            <w:pPr>
              <w:jc w:val="both"/>
            </w:pPr>
          </w:p>
          <w:p w14:paraId="0CCC52E7" w14:textId="77777777" w:rsidR="00947186" w:rsidRDefault="00947186" w:rsidP="00223FB6">
            <w:pPr>
              <w:jc w:val="both"/>
            </w:pPr>
          </w:p>
          <w:p w14:paraId="0EA8FB60" w14:textId="390CE0B9" w:rsidR="00947186" w:rsidRPr="00947186" w:rsidRDefault="00947186" w:rsidP="00223FB6">
            <w:pPr>
              <w:pStyle w:val="Heading1"/>
              <w:jc w:val="both"/>
            </w:pPr>
            <w:r w:rsidRPr="00027961">
              <w:rPr>
                <w:sz w:val="22"/>
                <w:szCs w:val="20"/>
              </w:rPr>
              <w:t>2020-2022</w:t>
            </w:r>
          </w:p>
        </w:tc>
        <w:tc>
          <w:tcPr>
            <w:tcW w:w="7230" w:type="dxa"/>
            <w:gridSpan w:val="5"/>
            <w:tcBorders>
              <w:top w:val="single" w:sz="6" w:space="0" w:color="A6A6A6" w:themeColor="background1" w:themeShade="A6"/>
            </w:tcBorders>
            <w:tcMar>
              <w:top w:w="144" w:type="dxa"/>
              <w:bottom w:w="144" w:type="dxa"/>
              <w:right w:w="115" w:type="dxa"/>
            </w:tcMar>
          </w:tcPr>
          <w:p w14:paraId="03C048BA" w14:textId="721AC67D" w:rsidR="00635446" w:rsidRPr="00027961" w:rsidRDefault="00F15696" w:rsidP="00223FB6">
            <w:pPr>
              <w:pStyle w:val="Heading3"/>
              <w:jc w:val="both"/>
              <w:rPr>
                <w:sz w:val="22"/>
                <w:szCs w:val="20"/>
              </w:rPr>
            </w:pPr>
            <w:r w:rsidRPr="00027961">
              <w:rPr>
                <w:sz w:val="22"/>
                <w:szCs w:val="20"/>
              </w:rPr>
              <w:t>national</w:t>
            </w:r>
            <w:r w:rsidR="00635446" w:rsidRPr="00027961">
              <w:rPr>
                <w:sz w:val="22"/>
                <w:szCs w:val="20"/>
              </w:rPr>
              <w:t xml:space="preserve"> University</w:t>
            </w:r>
            <w:r w:rsidRPr="00027961">
              <w:rPr>
                <w:sz w:val="22"/>
                <w:szCs w:val="20"/>
              </w:rPr>
              <w:t xml:space="preserve"> - Laguna</w:t>
            </w:r>
          </w:p>
          <w:p w14:paraId="361810D6" w14:textId="77777777" w:rsidR="00635446" w:rsidRPr="00027961" w:rsidRDefault="00F15696" w:rsidP="00223FB6">
            <w:pPr>
              <w:pStyle w:val="Heading4"/>
              <w:jc w:val="both"/>
              <w:rPr>
                <w:sz w:val="20"/>
                <w:szCs w:val="20"/>
              </w:rPr>
            </w:pPr>
            <w:r w:rsidRPr="00027961">
              <w:rPr>
                <w:sz w:val="20"/>
                <w:szCs w:val="20"/>
              </w:rPr>
              <w:t>Bachelor of Science in Computer Science</w:t>
            </w:r>
          </w:p>
          <w:p w14:paraId="51A67954" w14:textId="77777777" w:rsidR="00947186" w:rsidRDefault="00947186" w:rsidP="00223FB6">
            <w:pPr>
              <w:jc w:val="both"/>
            </w:pPr>
          </w:p>
          <w:p w14:paraId="4FF2F480" w14:textId="5EF8B353" w:rsidR="00947186" w:rsidRPr="00027961" w:rsidRDefault="00947186" w:rsidP="00223FB6">
            <w:pPr>
              <w:pStyle w:val="Heading3"/>
              <w:jc w:val="both"/>
              <w:rPr>
                <w:sz w:val="22"/>
                <w:szCs w:val="20"/>
              </w:rPr>
            </w:pPr>
            <w:r w:rsidRPr="00027961">
              <w:rPr>
                <w:sz w:val="22"/>
                <w:szCs w:val="20"/>
              </w:rPr>
              <w:t xml:space="preserve">STI College </w:t>
            </w:r>
            <w:r w:rsidR="002A6BF4">
              <w:rPr>
                <w:sz w:val="22"/>
                <w:szCs w:val="20"/>
              </w:rPr>
              <w:t>–</w:t>
            </w:r>
            <w:r w:rsidRPr="00027961">
              <w:rPr>
                <w:sz w:val="22"/>
                <w:szCs w:val="20"/>
              </w:rPr>
              <w:t xml:space="preserve"> Fairview</w:t>
            </w:r>
            <w:r w:rsidR="002A6BF4">
              <w:rPr>
                <w:sz w:val="22"/>
                <w:szCs w:val="20"/>
              </w:rPr>
              <w:t xml:space="preserve"> </w:t>
            </w:r>
          </w:p>
          <w:p w14:paraId="02B2B98D" w14:textId="20357775" w:rsidR="00947186" w:rsidRPr="00947186" w:rsidRDefault="00947186" w:rsidP="00223FB6">
            <w:pPr>
              <w:pStyle w:val="Heading4"/>
              <w:jc w:val="both"/>
            </w:pPr>
            <w:r w:rsidRPr="00027961">
              <w:rPr>
                <w:sz w:val="20"/>
                <w:szCs w:val="20"/>
              </w:rPr>
              <w:t>Science, Technology, Engineering, and Mathematics (STEM)</w:t>
            </w:r>
          </w:p>
        </w:tc>
      </w:tr>
      <w:tr w:rsidR="00947186" w14:paraId="07845EDC" w14:textId="77777777" w:rsidTr="003B63CD">
        <w:trPr>
          <w:trHeight w:val="212"/>
        </w:trPr>
        <w:tc>
          <w:tcPr>
            <w:tcW w:w="10206" w:type="dxa"/>
            <w:gridSpan w:val="6"/>
            <w:tcBorders>
              <w:bottom w:val="single" w:sz="6" w:space="0" w:color="A6A6A6" w:themeColor="background1" w:themeShade="A6"/>
            </w:tcBorders>
            <w:tcMar>
              <w:top w:w="288" w:type="dxa"/>
              <w:bottom w:w="0" w:type="dxa"/>
              <w:right w:w="115" w:type="dxa"/>
            </w:tcMar>
          </w:tcPr>
          <w:p w14:paraId="690BDF5A" w14:textId="262230B5" w:rsidR="00947186" w:rsidRDefault="00947186" w:rsidP="00223FB6">
            <w:pPr>
              <w:pStyle w:val="Heading2"/>
              <w:jc w:val="both"/>
            </w:pPr>
            <w:r>
              <w:t>Professional Experience</w:t>
            </w:r>
          </w:p>
        </w:tc>
      </w:tr>
      <w:tr w:rsidR="00947186" w:rsidRPr="00947186" w14:paraId="2B81DB68" w14:textId="77777777" w:rsidTr="00223FB6">
        <w:trPr>
          <w:trHeight w:val="1730"/>
        </w:trPr>
        <w:tc>
          <w:tcPr>
            <w:tcW w:w="2976" w:type="dxa"/>
            <w:tcBorders>
              <w:top w:val="single" w:sz="6" w:space="0" w:color="A6A6A6" w:themeColor="background1" w:themeShade="A6"/>
            </w:tcBorders>
            <w:tcMar>
              <w:top w:w="144" w:type="dxa"/>
              <w:bottom w:w="144" w:type="dxa"/>
              <w:right w:w="115" w:type="dxa"/>
            </w:tcMar>
          </w:tcPr>
          <w:p w14:paraId="44DA632D" w14:textId="00E47C41" w:rsidR="00606D9C" w:rsidRPr="00606D9C" w:rsidRDefault="00947186" w:rsidP="00223FB6">
            <w:pPr>
              <w:pStyle w:val="Heading1"/>
              <w:jc w:val="both"/>
              <w:rPr>
                <w:sz w:val="20"/>
                <w:szCs w:val="18"/>
              </w:rPr>
            </w:pPr>
            <w:r w:rsidRPr="00606D9C">
              <w:rPr>
                <w:sz w:val="20"/>
                <w:szCs w:val="18"/>
              </w:rPr>
              <w:t xml:space="preserve">February </w:t>
            </w:r>
            <w:r w:rsidR="00606D9C" w:rsidRPr="00606D9C">
              <w:rPr>
                <w:sz w:val="20"/>
                <w:szCs w:val="18"/>
              </w:rPr>
              <w:t>2026</w:t>
            </w:r>
            <w:r w:rsidR="00606D9C">
              <w:rPr>
                <w:sz w:val="20"/>
                <w:szCs w:val="18"/>
              </w:rPr>
              <w:t xml:space="preserve"> </w:t>
            </w:r>
            <w:r w:rsidR="00606D9C" w:rsidRPr="00606D9C">
              <w:rPr>
                <w:sz w:val="20"/>
                <w:szCs w:val="18"/>
              </w:rPr>
              <w:t>-</w:t>
            </w:r>
            <w:r w:rsidR="00606D9C">
              <w:rPr>
                <w:sz w:val="20"/>
                <w:szCs w:val="18"/>
              </w:rPr>
              <w:t xml:space="preserve"> </w:t>
            </w:r>
            <w:r w:rsidR="00606D9C" w:rsidRPr="00606D9C">
              <w:rPr>
                <w:sz w:val="20"/>
                <w:szCs w:val="18"/>
              </w:rPr>
              <w:t>May 2026</w:t>
            </w:r>
          </w:p>
          <w:p w14:paraId="46DF7DEA" w14:textId="77777777" w:rsidR="00947186" w:rsidRPr="00947186" w:rsidRDefault="00947186" w:rsidP="00223FB6">
            <w:pPr>
              <w:pStyle w:val="Heading1"/>
              <w:jc w:val="both"/>
            </w:pPr>
          </w:p>
        </w:tc>
        <w:tc>
          <w:tcPr>
            <w:tcW w:w="7230" w:type="dxa"/>
            <w:gridSpan w:val="5"/>
            <w:tcBorders>
              <w:top w:val="single" w:sz="6" w:space="0" w:color="A6A6A6" w:themeColor="background1" w:themeShade="A6"/>
            </w:tcBorders>
            <w:tcMar>
              <w:top w:w="144" w:type="dxa"/>
              <w:bottom w:w="144" w:type="dxa"/>
              <w:right w:w="115" w:type="dxa"/>
            </w:tcMar>
          </w:tcPr>
          <w:p w14:paraId="06EE4D55" w14:textId="7C5C718D" w:rsidR="00947186" w:rsidRDefault="00606D9C" w:rsidP="00223FB6">
            <w:pPr>
              <w:pStyle w:val="Heading3"/>
              <w:jc w:val="both"/>
            </w:pPr>
            <w:r w:rsidRPr="00606D9C">
              <w:rPr>
                <w:sz w:val="22"/>
                <w:szCs w:val="20"/>
              </w:rPr>
              <w:t xml:space="preserve">Universal Access &amp; System Solutions inc. | </w:t>
            </w:r>
            <w:r w:rsidRPr="00606D9C">
              <w:rPr>
                <w:b w:val="0"/>
                <w:bCs/>
                <w:sz w:val="22"/>
                <w:szCs w:val="20"/>
              </w:rPr>
              <w:t>Intern</w:t>
            </w:r>
            <w:r>
              <w:rPr>
                <w:b w:val="0"/>
                <w:bCs/>
                <w:sz w:val="22"/>
                <w:szCs w:val="20"/>
              </w:rPr>
              <w:t xml:space="preserve"> </w:t>
            </w:r>
            <w:r w:rsidRPr="00913029">
              <w:rPr>
                <w:b w:val="0"/>
                <w:bCs/>
                <w:sz w:val="20"/>
                <w:szCs w:val="18"/>
              </w:rPr>
              <w:t>(</w:t>
            </w:r>
            <w:r w:rsidR="00913029" w:rsidRPr="00913029">
              <w:rPr>
                <w:b w:val="0"/>
                <w:bCs/>
                <w:sz w:val="20"/>
                <w:szCs w:val="18"/>
              </w:rPr>
              <w:t xml:space="preserve">300hrs </w:t>
            </w:r>
            <w:r w:rsidRPr="00913029">
              <w:rPr>
                <w:b w:val="0"/>
                <w:bCs/>
                <w:sz w:val="20"/>
                <w:szCs w:val="18"/>
              </w:rPr>
              <w:t>OJT)</w:t>
            </w:r>
          </w:p>
          <w:p w14:paraId="08E7A9D9" w14:textId="5F50A893" w:rsidR="00947186" w:rsidRDefault="00606D9C" w:rsidP="00223FB6">
            <w:pPr>
              <w:pStyle w:val="Skillslist"/>
              <w:jc w:val="both"/>
            </w:pPr>
            <w:r>
              <w:t xml:space="preserve">Developed </w:t>
            </w:r>
            <w:r w:rsidR="00223FB6">
              <w:t xml:space="preserve">and presented a </w:t>
            </w:r>
            <w:r>
              <w:t xml:space="preserve">Laravel-based </w:t>
            </w:r>
            <w:r w:rsidRPr="00606D9C">
              <w:rPr>
                <w:b/>
                <w:bCs/>
              </w:rPr>
              <w:t>E</w:t>
            </w:r>
            <w:r>
              <w:rPr>
                <w:b/>
                <w:bCs/>
              </w:rPr>
              <w:t>mployee Deployment Management System</w:t>
            </w:r>
            <w:r w:rsidR="003B63CD">
              <w:t xml:space="preserve"> that allows the user to manage the deployment status of employees.</w:t>
            </w:r>
          </w:p>
          <w:p w14:paraId="05A84AAD" w14:textId="7A81B7EB" w:rsidR="003B63CD" w:rsidRDefault="003B63CD" w:rsidP="00223FB6">
            <w:pPr>
              <w:pStyle w:val="Skillslist"/>
              <w:jc w:val="both"/>
            </w:pPr>
            <w:r>
              <w:t xml:space="preserve">Developed </w:t>
            </w:r>
            <w:r w:rsidR="00223FB6">
              <w:t xml:space="preserve">and presented </w:t>
            </w:r>
            <w:r>
              <w:t xml:space="preserve">a Laravel-based </w:t>
            </w:r>
            <w:r w:rsidRPr="003B63CD">
              <w:rPr>
                <w:b/>
                <w:bCs/>
              </w:rPr>
              <w:t>Employee Onboarding</w:t>
            </w:r>
            <w:r w:rsidR="00223FB6">
              <w:rPr>
                <w:b/>
                <w:bCs/>
              </w:rPr>
              <w:t xml:space="preserve"> Tracking</w:t>
            </w:r>
            <w:r w:rsidRPr="003B63CD">
              <w:rPr>
                <w:b/>
                <w:bCs/>
              </w:rPr>
              <w:t xml:space="preserve"> System</w:t>
            </w:r>
            <w:r>
              <w:rPr>
                <w:b/>
                <w:bCs/>
              </w:rPr>
              <w:t xml:space="preserve"> </w:t>
            </w:r>
            <w:r>
              <w:t>specially for HR department to track the progress of submitted requirements of employees.</w:t>
            </w:r>
          </w:p>
          <w:p w14:paraId="25DD07D2" w14:textId="06AE1462" w:rsidR="00E16667" w:rsidRPr="00947186" w:rsidRDefault="003B63CD" w:rsidP="00223FB6">
            <w:pPr>
              <w:pStyle w:val="Skillslist"/>
              <w:jc w:val="both"/>
            </w:pPr>
            <w:r>
              <w:t xml:space="preserve">Provide Technical support for hardware and </w:t>
            </w:r>
            <w:r w:rsidR="00223FB6">
              <w:t>systems</w:t>
            </w:r>
            <w:r>
              <w:t xml:space="preserve"> solution</w:t>
            </w:r>
            <w:r w:rsidR="00027961">
              <w:t>.</w:t>
            </w:r>
          </w:p>
        </w:tc>
      </w:tr>
      <w:tr w:rsidR="003A2D56" w:rsidRPr="00906CDD" w14:paraId="76EEEE2E" w14:textId="1DD1B98B" w:rsidTr="003B63CD">
        <w:trPr>
          <w:gridAfter w:val="1"/>
          <w:wAfter w:w="656" w:type="dxa"/>
          <w:trHeight w:val="288"/>
        </w:trPr>
        <w:tc>
          <w:tcPr>
            <w:tcW w:w="3969" w:type="dxa"/>
            <w:gridSpan w:val="2"/>
            <w:tcBorders>
              <w:bottom w:val="single" w:sz="6" w:space="0" w:color="A6A6A6" w:themeColor="background1" w:themeShade="A6"/>
            </w:tcBorders>
            <w:tcMar>
              <w:top w:w="288" w:type="dxa"/>
              <w:right w:w="115" w:type="dxa"/>
            </w:tcMar>
          </w:tcPr>
          <w:p w14:paraId="3B67F752" w14:textId="0CDE6CF8" w:rsidR="003A2D56" w:rsidRPr="00906CDD" w:rsidRDefault="003A2D56" w:rsidP="00223FB6">
            <w:pPr>
              <w:pStyle w:val="Heading2"/>
              <w:jc w:val="both"/>
            </w:pPr>
            <w:r w:rsidRPr="00906CDD">
              <w:t>Profile</w:t>
            </w:r>
          </w:p>
        </w:tc>
        <w:tc>
          <w:tcPr>
            <w:tcW w:w="2693" w:type="dxa"/>
            <w:tcBorders>
              <w:bottom w:val="single" w:sz="6" w:space="0" w:color="A6A6A6" w:themeColor="background1" w:themeShade="A6"/>
            </w:tcBorders>
            <w:tcMar>
              <w:top w:w="288" w:type="dxa"/>
              <w:right w:w="115" w:type="dxa"/>
            </w:tcMar>
          </w:tcPr>
          <w:p w14:paraId="5B696FB2" w14:textId="471A33DD" w:rsidR="003A2D56" w:rsidRPr="00906CDD" w:rsidRDefault="003A2D56" w:rsidP="00223FB6">
            <w:pPr>
              <w:pStyle w:val="Heading2"/>
              <w:jc w:val="both"/>
            </w:pPr>
            <w:r>
              <w:t xml:space="preserve">Skills </w:t>
            </w:r>
          </w:p>
        </w:tc>
        <w:tc>
          <w:tcPr>
            <w:tcW w:w="2888" w:type="dxa"/>
            <w:gridSpan w:val="2"/>
            <w:tcBorders>
              <w:bottom w:val="single" w:sz="6" w:space="0" w:color="A6A6A6" w:themeColor="background1" w:themeShade="A6"/>
            </w:tcBorders>
          </w:tcPr>
          <w:p w14:paraId="11C7D40E" w14:textId="26ED59AF" w:rsidR="003A2D56" w:rsidRDefault="003A2D56" w:rsidP="00223FB6">
            <w:pPr>
              <w:pStyle w:val="Heading2"/>
              <w:jc w:val="both"/>
            </w:pPr>
          </w:p>
        </w:tc>
      </w:tr>
      <w:tr w:rsidR="003A2D56" w14:paraId="04D70A85" w14:textId="3A1EC64C" w:rsidTr="00F07BE9">
        <w:trPr>
          <w:gridAfter w:val="2"/>
          <w:wAfter w:w="3349" w:type="dxa"/>
          <w:trHeight w:val="2124"/>
        </w:trPr>
        <w:tc>
          <w:tcPr>
            <w:tcW w:w="3969" w:type="dxa"/>
            <w:gridSpan w:val="2"/>
            <w:tcBorders>
              <w:top w:val="single" w:sz="6" w:space="0" w:color="A6A6A6" w:themeColor="background1" w:themeShade="A6"/>
            </w:tcBorders>
            <w:tcMar>
              <w:top w:w="144" w:type="dxa"/>
              <w:right w:w="115" w:type="dxa"/>
            </w:tcMar>
          </w:tcPr>
          <w:p w14:paraId="473457D7" w14:textId="037118D0" w:rsidR="003A2D56" w:rsidRPr="00606D9C" w:rsidRDefault="003A2D56" w:rsidP="00223FB6">
            <w:pPr>
              <w:ind w:right="294"/>
              <w:jc w:val="both"/>
              <w:rPr>
                <w:sz w:val="16"/>
                <w:szCs w:val="20"/>
              </w:rPr>
            </w:pPr>
            <w:r w:rsidRPr="00DF0E86">
              <w:t xml:space="preserve">A Computer Science </w:t>
            </w:r>
            <w:r w:rsidR="00B30486">
              <w:t xml:space="preserve">Graduate </w:t>
            </w:r>
            <w:r w:rsidRPr="00DF0E86">
              <w:t>from National University – Laguna.</w:t>
            </w:r>
            <w:r w:rsidR="00DF0E86">
              <w:t xml:space="preserve"> An a</w:t>
            </w:r>
            <w:r w:rsidR="00CB15D3" w:rsidRPr="00DF0E86">
              <w:t>spiring System</w:t>
            </w:r>
            <w:r w:rsidR="00B30486">
              <w:t>s</w:t>
            </w:r>
            <w:r w:rsidR="00CB15D3" w:rsidRPr="00DF0E86">
              <w:t xml:space="preserve"> developer with experience in developing web-based systems using Laravel. Strong interest in building </w:t>
            </w:r>
            <w:r w:rsidR="00223FB6" w:rsidRPr="00DF0E86">
              <w:t>systems</w:t>
            </w:r>
            <w:r w:rsidR="00CB15D3" w:rsidRPr="00DF0E86">
              <w:t xml:space="preserve"> solutions and improving user experience. Eager to contribute technical skills and grow in a professional development environment. </w:t>
            </w:r>
          </w:p>
        </w:tc>
        <w:tc>
          <w:tcPr>
            <w:tcW w:w="2888" w:type="dxa"/>
            <w:gridSpan w:val="2"/>
            <w:tcBorders>
              <w:top w:val="single" w:sz="6" w:space="0" w:color="A6A6A6" w:themeColor="background1" w:themeShade="A6"/>
            </w:tcBorders>
          </w:tcPr>
          <w:p w14:paraId="500FD338" w14:textId="77777777" w:rsidR="003A2D56" w:rsidRPr="00606D9C" w:rsidRDefault="003A2D56" w:rsidP="00223FB6">
            <w:pPr>
              <w:pStyle w:val="Skillslist"/>
              <w:jc w:val="both"/>
              <w:rPr>
                <w:sz w:val="16"/>
                <w:szCs w:val="20"/>
              </w:rPr>
            </w:pPr>
            <w:r w:rsidRPr="00606D9C">
              <w:rPr>
                <w:sz w:val="16"/>
                <w:szCs w:val="20"/>
              </w:rPr>
              <w:t>Excel</w:t>
            </w:r>
          </w:p>
          <w:p w14:paraId="0A26F093" w14:textId="77777777" w:rsidR="003A2D56" w:rsidRPr="00606D9C" w:rsidRDefault="003A2D56" w:rsidP="00223FB6">
            <w:pPr>
              <w:pStyle w:val="Skillslist"/>
              <w:jc w:val="both"/>
              <w:rPr>
                <w:sz w:val="16"/>
                <w:szCs w:val="20"/>
              </w:rPr>
            </w:pPr>
            <w:r w:rsidRPr="00606D9C">
              <w:rPr>
                <w:sz w:val="16"/>
                <w:szCs w:val="20"/>
              </w:rPr>
              <w:t>MySQL</w:t>
            </w:r>
          </w:p>
          <w:p w14:paraId="12E7FA17" w14:textId="77777777" w:rsidR="003A2D56" w:rsidRPr="00606D9C" w:rsidRDefault="003A2D56" w:rsidP="00223FB6">
            <w:pPr>
              <w:pStyle w:val="Skillslist"/>
              <w:jc w:val="both"/>
              <w:rPr>
                <w:sz w:val="16"/>
                <w:szCs w:val="20"/>
              </w:rPr>
            </w:pPr>
            <w:r w:rsidRPr="00606D9C">
              <w:rPr>
                <w:sz w:val="16"/>
                <w:szCs w:val="20"/>
              </w:rPr>
              <w:t>Web Developing</w:t>
            </w:r>
          </w:p>
          <w:p w14:paraId="70F1F0E0" w14:textId="77777777" w:rsidR="003A2D56" w:rsidRDefault="003A2D56" w:rsidP="00223FB6">
            <w:pPr>
              <w:pStyle w:val="Skillslist"/>
              <w:jc w:val="both"/>
              <w:rPr>
                <w:sz w:val="16"/>
                <w:szCs w:val="20"/>
              </w:rPr>
            </w:pPr>
            <w:r w:rsidRPr="00606D9C">
              <w:rPr>
                <w:sz w:val="16"/>
                <w:szCs w:val="20"/>
              </w:rPr>
              <w:t>System Developing</w:t>
            </w:r>
          </w:p>
          <w:p w14:paraId="18925F32" w14:textId="77777777" w:rsidR="00D67C8E" w:rsidRDefault="00D67C8E" w:rsidP="00223FB6">
            <w:pPr>
              <w:pStyle w:val="Skillslist"/>
              <w:jc w:val="both"/>
              <w:rPr>
                <w:sz w:val="16"/>
                <w:szCs w:val="20"/>
              </w:rPr>
            </w:pPr>
            <w:r>
              <w:rPr>
                <w:sz w:val="16"/>
                <w:szCs w:val="20"/>
              </w:rPr>
              <w:t>Laravel Framework</w:t>
            </w:r>
          </w:p>
          <w:p w14:paraId="49AA27B4" w14:textId="4FBA9059" w:rsidR="00F07BE9" w:rsidRPr="00606D9C" w:rsidRDefault="00F07BE9" w:rsidP="00223FB6">
            <w:pPr>
              <w:pStyle w:val="Skillslist"/>
              <w:jc w:val="both"/>
              <w:rPr>
                <w:sz w:val="16"/>
                <w:szCs w:val="20"/>
              </w:rPr>
            </w:pPr>
          </w:p>
        </w:tc>
      </w:tr>
      <w:tr w:rsidR="002150C3" w14:paraId="44ABCD28" w14:textId="77777777" w:rsidTr="003B63CD">
        <w:trPr>
          <w:trHeight w:val="17"/>
        </w:trPr>
        <w:tc>
          <w:tcPr>
            <w:tcW w:w="10206" w:type="dxa"/>
            <w:gridSpan w:val="6"/>
            <w:tcBorders>
              <w:bottom w:val="single" w:sz="6" w:space="0" w:color="A6A6A6" w:themeColor="background1" w:themeShade="A6"/>
            </w:tcBorders>
            <w:tcMar>
              <w:top w:w="288" w:type="dxa"/>
              <w:bottom w:w="0" w:type="dxa"/>
              <w:right w:w="115" w:type="dxa"/>
            </w:tcMar>
          </w:tcPr>
          <w:p w14:paraId="057A6CC7" w14:textId="67F9B159" w:rsidR="002150C3" w:rsidRDefault="002150C3" w:rsidP="00223FB6">
            <w:pPr>
              <w:pStyle w:val="Heading2"/>
            </w:pPr>
          </w:p>
        </w:tc>
      </w:tr>
    </w:tbl>
    <w:p w14:paraId="5FCBD655" w14:textId="77777777" w:rsidR="00D30A9B" w:rsidRDefault="00D30A9B" w:rsidP="00223FB6">
      <w:pPr>
        <w:tabs>
          <w:tab w:val="left" w:pos="990"/>
        </w:tabs>
      </w:pPr>
    </w:p>
    <w:sectPr w:rsidR="00D30A9B" w:rsidSect="00223FB6">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41B6E" w14:textId="77777777" w:rsidR="008767BD" w:rsidRDefault="008767BD" w:rsidP="000C45FF">
      <w:r>
        <w:separator/>
      </w:r>
    </w:p>
  </w:endnote>
  <w:endnote w:type="continuationSeparator" w:id="0">
    <w:p w14:paraId="19A72407" w14:textId="77777777" w:rsidR="008767BD" w:rsidRDefault="008767BD"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ndview">
    <w:charset w:val="00"/>
    <w:family w:val="swiss"/>
    <w:pitch w:val="variable"/>
    <w:sig w:usb0="A00002C7" w:usb1="00000002" w:usb2="00000000" w:usb3="00000000" w:csb0="0000019F" w:csb1="00000000"/>
  </w:font>
  <w:font w:name="MS Mincho">
    <w:panose1 w:val="02020609040205080304"/>
    <w:charset w:val="80"/>
    <w:family w:val="modern"/>
    <w:pitch w:val="fixed"/>
    <w:sig w:usb0="E00002FF" w:usb1="6AC7FDFB" w:usb2="08000012" w:usb3="00000000" w:csb0="0002009F" w:csb1="00000000"/>
  </w:font>
  <w:font w:name="Aharoni">
    <w:charset w:val="B1"/>
    <w:family w:val="auto"/>
    <w:pitch w:val="variable"/>
    <w:sig w:usb0="00000803" w:usb1="00000000" w:usb2="00000000" w:usb3="00000000" w:csb0="0000002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F7FE" w14:textId="77777777" w:rsidR="008767BD" w:rsidRDefault="008767BD" w:rsidP="000C45FF">
      <w:r>
        <w:separator/>
      </w:r>
    </w:p>
  </w:footnote>
  <w:footnote w:type="continuationSeparator" w:id="0">
    <w:p w14:paraId="4C96998B" w14:textId="77777777" w:rsidR="008767BD" w:rsidRDefault="008767BD"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0179"/>
    <w:multiLevelType w:val="multilevel"/>
    <w:tmpl w:val="63CE4ABE"/>
    <w:styleLink w:val="CurrentList1"/>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1D513C"/>
    <w:multiLevelType w:val="hybridMultilevel"/>
    <w:tmpl w:val="157CAF36"/>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8755299">
    <w:abstractNumId w:val="2"/>
  </w:num>
  <w:num w:numId="2" w16cid:durableId="689913243">
    <w:abstractNumId w:val="1"/>
  </w:num>
  <w:num w:numId="3" w16cid:durableId="67076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04A"/>
    <w:rsid w:val="00027961"/>
    <w:rsid w:val="00027EA8"/>
    <w:rsid w:val="00036450"/>
    <w:rsid w:val="000370CF"/>
    <w:rsid w:val="00045FA5"/>
    <w:rsid w:val="000726A2"/>
    <w:rsid w:val="0008202B"/>
    <w:rsid w:val="00082289"/>
    <w:rsid w:val="00094499"/>
    <w:rsid w:val="000A067D"/>
    <w:rsid w:val="000C45FF"/>
    <w:rsid w:val="000E3AF1"/>
    <w:rsid w:val="000E3FD1"/>
    <w:rsid w:val="00112054"/>
    <w:rsid w:val="001317D8"/>
    <w:rsid w:val="001525E1"/>
    <w:rsid w:val="00180329"/>
    <w:rsid w:val="0019001F"/>
    <w:rsid w:val="001A74A5"/>
    <w:rsid w:val="001B0201"/>
    <w:rsid w:val="001B2ABD"/>
    <w:rsid w:val="001B6714"/>
    <w:rsid w:val="001C4B93"/>
    <w:rsid w:val="001E0391"/>
    <w:rsid w:val="001E1759"/>
    <w:rsid w:val="001F1ECC"/>
    <w:rsid w:val="001F3E7B"/>
    <w:rsid w:val="001F4892"/>
    <w:rsid w:val="002150C3"/>
    <w:rsid w:val="00216E2E"/>
    <w:rsid w:val="00223FB6"/>
    <w:rsid w:val="002400EB"/>
    <w:rsid w:val="00256CF7"/>
    <w:rsid w:val="00281FD5"/>
    <w:rsid w:val="002A6BF4"/>
    <w:rsid w:val="002B606E"/>
    <w:rsid w:val="002D3E1E"/>
    <w:rsid w:val="002F060B"/>
    <w:rsid w:val="0030481B"/>
    <w:rsid w:val="003156FC"/>
    <w:rsid w:val="00315FB6"/>
    <w:rsid w:val="003254B5"/>
    <w:rsid w:val="0037121F"/>
    <w:rsid w:val="003850D4"/>
    <w:rsid w:val="003910D8"/>
    <w:rsid w:val="0039787D"/>
    <w:rsid w:val="003A2D56"/>
    <w:rsid w:val="003A6B7D"/>
    <w:rsid w:val="003B06CA"/>
    <w:rsid w:val="003B6334"/>
    <w:rsid w:val="003B63CD"/>
    <w:rsid w:val="00404EFC"/>
    <w:rsid w:val="004071FC"/>
    <w:rsid w:val="00445947"/>
    <w:rsid w:val="004813B3"/>
    <w:rsid w:val="00496591"/>
    <w:rsid w:val="004C63E4"/>
    <w:rsid w:val="004D11E6"/>
    <w:rsid w:val="004D3011"/>
    <w:rsid w:val="004D7D23"/>
    <w:rsid w:val="004F2598"/>
    <w:rsid w:val="004F476F"/>
    <w:rsid w:val="005262AC"/>
    <w:rsid w:val="00564F7C"/>
    <w:rsid w:val="005710F5"/>
    <w:rsid w:val="005A2C10"/>
    <w:rsid w:val="005E39D5"/>
    <w:rsid w:val="005E54A4"/>
    <w:rsid w:val="00600670"/>
    <w:rsid w:val="00606D9C"/>
    <w:rsid w:val="0062123A"/>
    <w:rsid w:val="00635446"/>
    <w:rsid w:val="0064661F"/>
    <w:rsid w:val="00646E75"/>
    <w:rsid w:val="006771D0"/>
    <w:rsid w:val="006A30B7"/>
    <w:rsid w:val="006B0634"/>
    <w:rsid w:val="006D4F15"/>
    <w:rsid w:val="006E05B1"/>
    <w:rsid w:val="006E7710"/>
    <w:rsid w:val="00715FCB"/>
    <w:rsid w:val="00743101"/>
    <w:rsid w:val="007775E1"/>
    <w:rsid w:val="007867A0"/>
    <w:rsid w:val="00787E0C"/>
    <w:rsid w:val="007927F5"/>
    <w:rsid w:val="007D0C9B"/>
    <w:rsid w:val="007D2457"/>
    <w:rsid w:val="007F3E7B"/>
    <w:rsid w:val="00802CA0"/>
    <w:rsid w:val="00813E10"/>
    <w:rsid w:val="008254B7"/>
    <w:rsid w:val="008767BD"/>
    <w:rsid w:val="00883CB9"/>
    <w:rsid w:val="00906CDD"/>
    <w:rsid w:val="00907D00"/>
    <w:rsid w:val="00913029"/>
    <w:rsid w:val="009260CD"/>
    <w:rsid w:val="00940A66"/>
    <w:rsid w:val="00947186"/>
    <w:rsid w:val="009522E9"/>
    <w:rsid w:val="00952C25"/>
    <w:rsid w:val="00956391"/>
    <w:rsid w:val="00992B17"/>
    <w:rsid w:val="009B79C4"/>
    <w:rsid w:val="009D22B0"/>
    <w:rsid w:val="00A05E43"/>
    <w:rsid w:val="00A2118D"/>
    <w:rsid w:val="00A301CE"/>
    <w:rsid w:val="00A33375"/>
    <w:rsid w:val="00A847E6"/>
    <w:rsid w:val="00AB1132"/>
    <w:rsid w:val="00AC0C3A"/>
    <w:rsid w:val="00AD76E2"/>
    <w:rsid w:val="00AE201B"/>
    <w:rsid w:val="00AF351F"/>
    <w:rsid w:val="00B05036"/>
    <w:rsid w:val="00B20152"/>
    <w:rsid w:val="00B22665"/>
    <w:rsid w:val="00B30486"/>
    <w:rsid w:val="00B359E4"/>
    <w:rsid w:val="00B5353B"/>
    <w:rsid w:val="00B5494D"/>
    <w:rsid w:val="00B57D98"/>
    <w:rsid w:val="00B70850"/>
    <w:rsid w:val="00B83F82"/>
    <w:rsid w:val="00B85ED3"/>
    <w:rsid w:val="00BF1E85"/>
    <w:rsid w:val="00C066B6"/>
    <w:rsid w:val="00C37BA1"/>
    <w:rsid w:val="00C4674C"/>
    <w:rsid w:val="00C506CF"/>
    <w:rsid w:val="00C5664F"/>
    <w:rsid w:val="00C625A3"/>
    <w:rsid w:val="00C6510C"/>
    <w:rsid w:val="00C72BED"/>
    <w:rsid w:val="00C9578B"/>
    <w:rsid w:val="00CB0055"/>
    <w:rsid w:val="00CB15D3"/>
    <w:rsid w:val="00D121A2"/>
    <w:rsid w:val="00D2522B"/>
    <w:rsid w:val="00D30A9B"/>
    <w:rsid w:val="00D310D4"/>
    <w:rsid w:val="00D33238"/>
    <w:rsid w:val="00D422DE"/>
    <w:rsid w:val="00D5459D"/>
    <w:rsid w:val="00D568B5"/>
    <w:rsid w:val="00D56C94"/>
    <w:rsid w:val="00D67C8E"/>
    <w:rsid w:val="00D9207A"/>
    <w:rsid w:val="00DA1F4D"/>
    <w:rsid w:val="00DB286C"/>
    <w:rsid w:val="00DC1037"/>
    <w:rsid w:val="00DD172A"/>
    <w:rsid w:val="00DF0E86"/>
    <w:rsid w:val="00DF1345"/>
    <w:rsid w:val="00E04AC6"/>
    <w:rsid w:val="00E16667"/>
    <w:rsid w:val="00E25A26"/>
    <w:rsid w:val="00E43516"/>
    <w:rsid w:val="00E4381A"/>
    <w:rsid w:val="00E55D74"/>
    <w:rsid w:val="00E73534"/>
    <w:rsid w:val="00E85D89"/>
    <w:rsid w:val="00E9788D"/>
    <w:rsid w:val="00EC36F9"/>
    <w:rsid w:val="00ED0C0E"/>
    <w:rsid w:val="00F07BE9"/>
    <w:rsid w:val="00F15696"/>
    <w:rsid w:val="00F3004A"/>
    <w:rsid w:val="00F60274"/>
    <w:rsid w:val="00F77FB9"/>
    <w:rsid w:val="00FB068F"/>
    <w:rsid w:val="00FF3710"/>
    <w:rsid w:val="00FF7D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64BB2"/>
  <w14:defaultImageDpi w14:val="330"/>
  <w15:chartTrackingRefBased/>
  <w15:docId w15:val="{3ED6E8F3-CBBC-4A8D-A2A4-46BD35A7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86"/>
    <w:rPr>
      <w:sz w:val="18"/>
      <w:szCs w:val="22"/>
    </w:rPr>
  </w:style>
  <w:style w:type="paragraph" w:styleId="Heading1">
    <w:name w:val="heading 1"/>
    <w:basedOn w:val="Normal"/>
    <w:next w:val="Normal"/>
    <w:link w:val="Heading1Char"/>
    <w:uiPriority w:val="9"/>
    <w:rsid w:val="00AC0C3A"/>
    <w:pPr>
      <w:outlineLvl w:val="0"/>
    </w:pPr>
    <w:rPr>
      <w:color w:val="595959" w:themeColor="text1" w:themeTint="A6"/>
      <w:sz w:val="24"/>
    </w:rPr>
  </w:style>
  <w:style w:type="paragraph" w:styleId="Heading2">
    <w:name w:val="heading 2"/>
    <w:basedOn w:val="Normal"/>
    <w:next w:val="Normal"/>
    <w:link w:val="Heading2Char"/>
    <w:uiPriority w:val="9"/>
    <w:qFormat/>
    <w:rsid w:val="00906CDD"/>
    <w:pPr>
      <w:spacing w:after="120"/>
      <w:outlineLvl w:val="1"/>
    </w:pPr>
    <w:rPr>
      <w:rFonts w:asciiTheme="majorHAnsi" w:hAnsiTheme="majorHAnsi"/>
      <w:b/>
      <w:caps/>
      <w:sz w:val="28"/>
    </w:rPr>
  </w:style>
  <w:style w:type="paragraph" w:styleId="Heading3">
    <w:name w:val="heading 3"/>
    <w:basedOn w:val="Normal"/>
    <w:next w:val="Normal"/>
    <w:link w:val="Heading3Char"/>
    <w:uiPriority w:val="9"/>
    <w:qFormat/>
    <w:rsid w:val="00AC0C3A"/>
    <w:pPr>
      <w:outlineLvl w:val="2"/>
    </w:pPr>
    <w:rPr>
      <w:b/>
      <w:caps/>
      <w:sz w:val="24"/>
    </w:rPr>
  </w:style>
  <w:style w:type="paragraph" w:styleId="Heading4">
    <w:name w:val="heading 4"/>
    <w:basedOn w:val="Normal"/>
    <w:next w:val="Normal"/>
    <w:link w:val="Heading4Char"/>
    <w:uiPriority w:val="9"/>
    <w:qFormat/>
    <w:rsid w:val="00AC0C3A"/>
    <w:pPr>
      <w:spacing w:after="80"/>
      <w:outlineLvl w:val="3"/>
    </w:pPr>
    <w:rPr>
      <w:rFonts w:cs="Times New Roman (Body 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6CDD"/>
    <w:rPr>
      <w:rFonts w:asciiTheme="majorHAnsi" w:hAnsiTheme="majorHAnsi"/>
      <w:b/>
      <w:caps/>
      <w:sz w:val="28"/>
      <w:szCs w:val="22"/>
    </w:rPr>
  </w:style>
  <w:style w:type="paragraph" w:styleId="Title">
    <w:name w:val="Title"/>
    <w:basedOn w:val="Normal"/>
    <w:next w:val="Normal"/>
    <w:link w:val="TitleChar"/>
    <w:uiPriority w:val="10"/>
    <w:qFormat/>
    <w:rsid w:val="00AC0C3A"/>
    <w:pPr>
      <w:spacing w:line="960" w:lineRule="exact"/>
    </w:pPr>
    <w:rPr>
      <w:rFonts w:asciiTheme="majorHAnsi" w:hAnsiTheme="majorHAnsi"/>
      <w:caps/>
      <w:color w:val="000000" w:themeColor="text1"/>
      <w:sz w:val="80"/>
      <w:szCs w:val="76"/>
    </w:rPr>
  </w:style>
  <w:style w:type="character" w:customStyle="1" w:styleId="TitleChar">
    <w:name w:val="Title Char"/>
    <w:basedOn w:val="DefaultParagraphFont"/>
    <w:link w:val="Title"/>
    <w:uiPriority w:val="10"/>
    <w:rsid w:val="00AC0C3A"/>
    <w:rPr>
      <w:rFonts w:asciiTheme="majorHAnsi" w:hAnsiTheme="majorHAnsi"/>
      <w:caps/>
      <w:color w:val="000000" w:themeColor="text1"/>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C0C3A"/>
    <w:rPr>
      <w:color w:val="595959" w:themeColor="text1" w:themeTint="A6"/>
      <w:szCs w:val="22"/>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2F060B"/>
    <w:rPr>
      <w:sz w:val="18"/>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2F060B"/>
    <w:rPr>
      <w:sz w:val="18"/>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C6510C"/>
    <w:pPr>
      <w:spacing w:before="80" w:after="160"/>
    </w:pPr>
    <w:rPr>
      <w:rFonts w:cs="Times New Roman (Body CS)"/>
      <w:caps/>
      <w:color w:val="595959" w:themeColor="text1" w:themeTint="A6"/>
      <w:spacing w:val="20"/>
      <w:sz w:val="32"/>
      <w:szCs w:val="28"/>
    </w:rPr>
  </w:style>
  <w:style w:type="character" w:customStyle="1" w:styleId="SubtitleChar">
    <w:name w:val="Subtitle Char"/>
    <w:basedOn w:val="DefaultParagraphFont"/>
    <w:link w:val="Subtitle"/>
    <w:uiPriority w:val="11"/>
    <w:rsid w:val="00C6510C"/>
    <w:rPr>
      <w:rFonts w:ascii="Grandview" w:hAnsi="Grandview" w:cs="Times New Roman (Body CS)"/>
      <w:caps/>
      <w:color w:val="595959" w:themeColor="text1" w:themeTint="A6"/>
      <w:spacing w:val="20"/>
      <w:sz w:val="32"/>
      <w:szCs w:val="28"/>
    </w:rPr>
  </w:style>
  <w:style w:type="character" w:customStyle="1" w:styleId="Heading3Char">
    <w:name w:val="Heading 3 Char"/>
    <w:basedOn w:val="DefaultParagraphFont"/>
    <w:link w:val="Heading3"/>
    <w:uiPriority w:val="9"/>
    <w:rsid w:val="00AC0C3A"/>
    <w:rPr>
      <w:b/>
      <w:caps/>
      <w:szCs w:val="22"/>
    </w:rPr>
  </w:style>
  <w:style w:type="character" w:customStyle="1" w:styleId="Heading4Char">
    <w:name w:val="Heading 4 Char"/>
    <w:basedOn w:val="DefaultParagraphFont"/>
    <w:link w:val="Heading4"/>
    <w:uiPriority w:val="9"/>
    <w:rsid w:val="00AC0C3A"/>
    <w:rPr>
      <w:rFonts w:cs="Times New Roman (Body CS)"/>
      <w:sz w:val="22"/>
      <w:szCs w:val="22"/>
    </w:rPr>
  </w:style>
  <w:style w:type="paragraph" w:customStyle="1" w:styleId="Skillslist">
    <w:name w:val="Skills list"/>
    <w:basedOn w:val="Normal"/>
    <w:qFormat/>
    <w:rsid w:val="004D11E6"/>
    <w:pPr>
      <w:numPr>
        <w:numId w:val="2"/>
      </w:numPr>
      <w:spacing w:after="120"/>
    </w:pPr>
  </w:style>
  <w:style w:type="paragraph" w:styleId="ListParagraph">
    <w:name w:val="List Paragraph"/>
    <w:basedOn w:val="Normal"/>
    <w:uiPriority w:val="34"/>
    <w:semiHidden/>
    <w:qFormat/>
    <w:rsid w:val="004D11E6"/>
    <w:pPr>
      <w:ind w:left="720"/>
      <w:contextualSpacing/>
    </w:pPr>
  </w:style>
  <w:style w:type="numbering" w:customStyle="1" w:styleId="CurrentList1">
    <w:name w:val="Current List1"/>
    <w:uiPriority w:val="99"/>
    <w:rsid w:val="004D11E6"/>
    <w:pPr>
      <w:numPr>
        <w:numId w:val="3"/>
      </w:numPr>
    </w:pPr>
  </w:style>
  <w:style w:type="character" w:styleId="Hyperlink">
    <w:name w:val="Hyperlink"/>
    <w:basedOn w:val="DefaultParagraphFont"/>
    <w:uiPriority w:val="99"/>
    <w:semiHidden/>
    <w:rsid w:val="00F3004A"/>
    <w:rPr>
      <w:color w:val="F7B615" w:themeColor="hyperlink"/>
      <w:u w:val="single"/>
    </w:rPr>
  </w:style>
  <w:style w:type="character" w:styleId="UnresolvedMention">
    <w:name w:val="Unresolved Mention"/>
    <w:basedOn w:val="DefaultParagraphFont"/>
    <w:uiPriority w:val="99"/>
    <w:semiHidden/>
    <w:unhideWhenUsed/>
    <w:rsid w:val="00F30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lormarcgavin@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in\AppData\Roaming\Microsoft\Templates\Bold%20minimalist%20professional%20resume.dotx" TargetMode="External"/></Relationships>
</file>

<file path=word/theme/theme1.xml><?xml version="1.0" encoding="utf-8"?>
<a:theme xmlns:a="http://schemas.openxmlformats.org/drawingml/2006/main" name="Office Theme">
  <a:themeElements>
    <a:clrScheme name="Custom 24">
      <a:dk1>
        <a:sysClr val="windowText" lastClr="000000"/>
      </a:dk1>
      <a:lt1>
        <a:sysClr val="window" lastClr="FFFFFF"/>
      </a:lt1>
      <a:dk2>
        <a:srgbClr val="775F55"/>
      </a:dk2>
      <a:lt2>
        <a:srgbClr val="FBF8F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23">
      <a:majorFont>
        <a:latin typeface="Aharoni"/>
        <a:ea typeface=""/>
        <a:cs typeface=""/>
      </a:majorFont>
      <a:minorFont>
        <a:latin typeface="Grandvie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36C4F9-F506-43D5-9C71-08533AE92D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92201-3A7A-4E03-8DCC-51C05223C19A}">
  <ds:schemaRefs>
    <ds:schemaRef ds:uri="http://schemas.microsoft.com/sharepoint/v3/contenttype/forms"/>
  </ds:schemaRefs>
</ds:datastoreItem>
</file>

<file path=customXml/itemProps3.xml><?xml version="1.0" encoding="utf-8"?>
<ds:datastoreItem xmlns:ds="http://schemas.openxmlformats.org/officeDocument/2006/customXml" ds:itemID="{17C20CEB-F5B3-4C2B-8208-A243BECCDC3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minimalist professional resume</Template>
  <TotalTime>249</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dc:creator>
  <cp:keywords/>
  <dc:description/>
  <cp:lastModifiedBy>Lor, Marc Gavin B</cp:lastModifiedBy>
  <cp:revision>7</cp:revision>
  <cp:lastPrinted>2026-05-30T23:39:00Z</cp:lastPrinted>
  <dcterms:created xsi:type="dcterms:W3CDTF">2025-11-27T16:21:00Z</dcterms:created>
  <dcterms:modified xsi:type="dcterms:W3CDTF">2026-07-06T10:23:00Z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8a813f4b-519a-4481-a498-85770f517757_Enabled">
    <vt:lpwstr>true</vt:lpwstr>
  </property>
  <property fmtid="{D5CDD505-2E9C-101B-9397-08002B2CF9AE}" pid="4" name="MSIP_Label_8a813f4b-519a-4481-a498-85770f517757_SetDate">
    <vt:lpwstr>2025-11-27T17:52:41Z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e273f43a-5737-45d0-bb50-df4267d4dc39</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ies>
</file>